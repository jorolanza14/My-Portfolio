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B583" w14:textId="292558FA" w:rsidR="00F41BEE" w:rsidRDefault="00A2036F" w:rsidP="009F2912">
      <w:pPr>
        <w:pStyle w:val="Title"/>
      </w:pPr>
      <w:r w:rsidRPr="003C6FF1">
        <w:rPr>
          <w:sz w:val="48"/>
          <w:szCs w:val="16"/>
        </w:rPr>
        <w:t>Josef Rolando II P. Anza</w:t>
      </w:r>
    </w:p>
    <w:p w14:paraId="71B154A1" w14:textId="34B83984" w:rsidR="00F41BEE" w:rsidRPr="003C6FF1" w:rsidRDefault="00A2036F" w:rsidP="009E3475">
      <w:pPr>
        <w:pStyle w:val="Subtitle"/>
        <w:rPr>
          <w:sz w:val="24"/>
          <w:szCs w:val="20"/>
        </w:rPr>
      </w:pPr>
      <w:r w:rsidRPr="003C6FF1">
        <w:rPr>
          <w:sz w:val="24"/>
          <w:szCs w:val="20"/>
        </w:rPr>
        <w:t>It graduate specializing in cybersecurity</w:t>
      </w:r>
      <w:r w:rsidR="00F41BEE" w:rsidRPr="003C6FF1">
        <w:rPr>
          <w:sz w:val="24"/>
          <w:szCs w:val="20"/>
        </w:rPr>
        <w:t xml:space="preserve"> </w:t>
      </w:r>
    </w:p>
    <w:p w14:paraId="52898FBE" w14:textId="41D37AE5" w:rsidR="00003455" w:rsidRPr="003C6FF1" w:rsidRDefault="00A2036F" w:rsidP="003C6FF1">
      <w:pPr>
        <w:pStyle w:val="Heading1"/>
        <w:rPr>
          <w:sz w:val="20"/>
          <w:szCs w:val="24"/>
        </w:rPr>
      </w:pPr>
      <w:r w:rsidRPr="003C6FF1">
        <w:rPr>
          <w:sz w:val="20"/>
          <w:szCs w:val="24"/>
        </w:rPr>
        <w:t>Meycauayan, Central Luzon, Philippines</w:t>
      </w:r>
      <w:r w:rsidR="00F41BEE" w:rsidRPr="003C6FF1">
        <w:rPr>
          <w:sz w:val="20"/>
          <w:szCs w:val="24"/>
        </w:rPr>
        <w:t xml:space="preserve"> | </w:t>
      </w:r>
      <w:r w:rsidRPr="003C6FF1">
        <w:rPr>
          <w:sz w:val="20"/>
          <w:szCs w:val="24"/>
        </w:rPr>
        <w:t>+63 956 449 5858</w:t>
      </w:r>
      <w:r w:rsidR="00F41BEE" w:rsidRPr="003C6FF1">
        <w:rPr>
          <w:sz w:val="20"/>
          <w:szCs w:val="24"/>
        </w:rPr>
        <w:t xml:space="preserve"> | </w:t>
      </w:r>
      <w:r w:rsidRPr="003C6FF1">
        <w:rPr>
          <w:sz w:val="20"/>
          <w:szCs w:val="24"/>
        </w:rPr>
        <w:t>jorolanza14@gmail.com</w:t>
      </w:r>
      <w:r w:rsidR="00F41BEE" w:rsidRPr="003C6FF1">
        <w:rPr>
          <w:sz w:val="20"/>
          <w:szCs w:val="24"/>
        </w:rPr>
        <w:t xml:space="preserve"> </w:t>
      </w:r>
    </w:p>
    <w:p w14:paraId="025C3EE6" w14:textId="62486826" w:rsidR="00F41BEE" w:rsidRDefault="00A2036F" w:rsidP="006E0605">
      <w:pPr>
        <w:pStyle w:val="Heading1"/>
      </w:pPr>
      <w:r>
        <w:t>Professional Summary</w:t>
      </w:r>
    </w:p>
    <w:p w14:paraId="27E5ACFC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4EF6A04B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F8DD62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6FD3510" w14:textId="486ABC55" w:rsidR="00003455" w:rsidRDefault="0069584A" w:rsidP="009E3475">
      <w:r w:rsidRPr="0069584A">
        <w:t xml:space="preserve">Information Technology graduate </w:t>
      </w:r>
      <w:r>
        <w:t xml:space="preserve">specializing in Cybersecurity </w:t>
      </w:r>
      <w:r w:rsidRPr="0069584A">
        <w:t>dedicated to building reliable, high-performance web solutions with security engineered from the ground up. Proven ability to navigate the full product lifecycle, leading development initiatives such as QR-code management platforms and custom booking systems. Skilled at rapid troubleshooting, modular component design, and translating complex organizational workflows into intuitive user experiences</w:t>
      </w:r>
      <w:r w:rsidR="00A2036F">
        <w:t>.</w:t>
      </w:r>
    </w:p>
    <w:p w14:paraId="2AE97E1B" w14:textId="77777777" w:rsidR="00F41BEE" w:rsidRDefault="00000000" w:rsidP="006E0605">
      <w:pPr>
        <w:pStyle w:val="Heading1"/>
      </w:pPr>
      <w:sdt>
        <w:sdtPr>
          <w:id w:val="1494989950"/>
          <w:placeholder>
            <w:docPart w:val="8C0B75FF08AE47418E193B5BF6D2EB24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14:paraId="5A979CBC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9DB52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564CAB7" w14:textId="3ADB51C0" w:rsidR="00F41BEE" w:rsidRDefault="0080390E" w:rsidP="006E0605">
      <w:pPr>
        <w:pStyle w:val="Heading2"/>
      </w:pPr>
      <w:r>
        <w:t>Web Developer Intern</w:t>
      </w:r>
      <w:r>
        <w:br/>
      </w:r>
      <w:r w:rsidRPr="0080390E">
        <w:rPr>
          <w:b w:val="0"/>
          <w:bCs/>
        </w:rPr>
        <w:t>Roman Catholic Diocese of Kalookan Inc.</w:t>
      </w:r>
      <w:r>
        <w:rPr>
          <w:b w:val="0"/>
          <w:bCs/>
        </w:rPr>
        <w:t xml:space="preserve"> – Caloocan, Metro Manila</w:t>
      </w:r>
      <w:r w:rsidR="00003455">
        <w:tab/>
      </w:r>
      <w:r w:rsidR="00A2036F">
        <w:t>Jan 2026</w:t>
      </w:r>
      <w:r w:rsidR="00FE0B2E">
        <w:t>-Apr 2026</w:t>
      </w:r>
    </w:p>
    <w:p w14:paraId="4ABCED7E" w14:textId="41F0F8FB" w:rsidR="00F41BEE" w:rsidRDefault="0080390E" w:rsidP="006E0605">
      <w:pPr>
        <w:pStyle w:val="ListBullet"/>
      </w:pPr>
      <w:r w:rsidRPr="0080390E">
        <w:t>Engineered and deployed a modern, content-driven static website utilizing Astro, HTML5, and responsive CSS3, hosted and version-controlled via GitHub Pages.</w:t>
      </w:r>
      <w:r w:rsidRPr="0080390E">
        <w:t xml:space="preserve"> </w:t>
      </w:r>
      <w:r w:rsidR="00A2036F" w:rsidRPr="00A2036F">
        <w:t>Collaborated on code debugging, functional testing, and troubleshooting across system components under fast-paced deployment cycles.</w:t>
      </w:r>
    </w:p>
    <w:p w14:paraId="08364CB9" w14:textId="2A6E174A" w:rsidR="00003455" w:rsidRDefault="00A2036F" w:rsidP="00003455">
      <w:pPr>
        <w:pStyle w:val="ListBullet"/>
      </w:pPr>
      <w:r w:rsidRPr="00A2036F">
        <w:t xml:space="preserve"> Developed </w:t>
      </w:r>
      <w:r w:rsidR="0080390E">
        <w:t>full-stack backend and frontend systems for a church booking website, delivering functional features within agile sprint cycles and dynamic project requirements.</w:t>
      </w:r>
    </w:p>
    <w:p w14:paraId="3EC0C295" w14:textId="58551E9D" w:rsidR="0080390E" w:rsidRDefault="0080390E" w:rsidP="00003455">
      <w:pPr>
        <w:pStyle w:val="ListBullet"/>
      </w:pPr>
      <w:r>
        <w:t>Executed code debugging, functional testing, and cross-component troubleshooting to ensure system reliability under accelerated deployment schedules.</w:t>
      </w:r>
    </w:p>
    <w:p w14:paraId="74BC0D38" w14:textId="0A1160CE" w:rsidR="0080390E" w:rsidRDefault="0080390E" w:rsidP="00003455">
      <w:pPr>
        <w:pStyle w:val="ListBullet"/>
      </w:pPr>
      <w:r>
        <w:t>Collaborated with cross-functional team members on interface analysis and UI/UX optimization to enhance user workflows and operational efficiency</w:t>
      </w:r>
    </w:p>
    <w:p w14:paraId="0E2BA118" w14:textId="77777777" w:rsidR="00F41BEE" w:rsidRDefault="00000000" w:rsidP="006E0605">
      <w:pPr>
        <w:pStyle w:val="Heading1"/>
      </w:pPr>
      <w:sdt>
        <w:sdtPr>
          <w:id w:val="1513793667"/>
          <w:placeholder>
            <w:docPart w:val="03C52BAC1C9D4D2AADC38A04BD770AA3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14:paraId="3ACFCAEB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D0716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A871DC" w14:textId="40B59DC8" w:rsidR="00F41BEE" w:rsidRDefault="00A2036F" w:rsidP="006E0605">
      <w:pPr>
        <w:pStyle w:val="Heading2"/>
      </w:pPr>
      <w:r>
        <w:t>Mapua University Makati Campus</w:t>
      </w:r>
      <w:r w:rsidR="00003455">
        <w:tab/>
      </w:r>
      <w:r>
        <w:t>2023</w:t>
      </w:r>
      <w:r w:rsidR="00FE0B2E">
        <w:t>-2026</w:t>
      </w:r>
    </w:p>
    <w:p w14:paraId="6924F29D" w14:textId="5D69857B" w:rsidR="00F41BEE" w:rsidRDefault="00A2036F" w:rsidP="00D52131">
      <w:r>
        <w:t>Major: Bachelor of Information Technology (Specialization in Cybersecurity)</w:t>
      </w:r>
      <w:r>
        <w:br/>
        <w:t>Graduated: 2026</w:t>
      </w:r>
    </w:p>
    <w:p w14:paraId="2B6D91AF" w14:textId="5AB4AB18" w:rsidR="00003455" w:rsidRDefault="00A2036F" w:rsidP="00003455">
      <w:r>
        <w:t>Academic Honors &amp; Recognitions:</w:t>
      </w:r>
      <w:r>
        <w:br/>
        <w:t>- Top Performing Student in Information Technology (A.Y 2024-2025)</w:t>
      </w:r>
      <w:r>
        <w:br/>
        <w:t>- Dean’s Lister (Rank 4)</w:t>
      </w:r>
      <w:r>
        <w:br/>
        <w:t>- 1.</w:t>
      </w:r>
      <w:r w:rsidR="00511876">
        <w:t>557</w:t>
      </w:r>
      <w:r>
        <w:t xml:space="preserve"> GWA</w:t>
      </w:r>
    </w:p>
    <w:p w14:paraId="257AA5BE" w14:textId="77777777" w:rsidR="00F41BEE" w:rsidRDefault="00000000" w:rsidP="00D52131">
      <w:pPr>
        <w:pStyle w:val="Heading1"/>
      </w:pPr>
      <w:sdt>
        <w:sdtPr>
          <w:id w:val="592895854"/>
          <w:placeholder>
            <w:docPart w:val="071AF12F7A3649AC8CCE80F8E3DA475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14:paraId="6D352238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3A67424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F5A9BF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A6EA107" w14:textId="565CB2C1" w:rsidR="00F41BEE" w:rsidRDefault="0060355C" w:rsidP="00F37140">
      <w:pPr>
        <w:pStyle w:val="ListBullet"/>
      </w:pPr>
      <w:r w:rsidRPr="0060355C">
        <w:rPr>
          <w:b/>
          <w:bCs/>
        </w:rPr>
        <w:t xml:space="preserve">Technical Skills: </w:t>
      </w:r>
      <w:r w:rsidRPr="0060355C">
        <w:t>Python, Java, C++, PHP, JavaScript, Node.js, Express.js, HTML5, CSS3, Tailwind CSS, Flutter, Vite, MySQL, PostgreSQL, Supabase, RESTful APIs, Git, GitHub, Vercel, Figma, UI/UX Wireframing</w:t>
      </w:r>
    </w:p>
    <w:p w14:paraId="7124458F" w14:textId="162984BB" w:rsidR="00F41BEE" w:rsidRDefault="0060355C" w:rsidP="00F37140">
      <w:pPr>
        <w:pStyle w:val="ListBullet"/>
      </w:pPr>
      <w:r w:rsidRPr="0060355C">
        <w:rPr>
          <w:b/>
          <w:bCs/>
        </w:rPr>
        <w:t>Cybersecurity &amp; Systems:</w:t>
      </w:r>
      <w:r w:rsidRPr="0060355C">
        <w:t xml:space="preserve"> Penetration Testing, Mobile App Security Testing, Vulnerability Analysis, SSL/TLS Assessment, Wireshark, Nessus, Cisco Packet Tracer, Oracle VM VirtualBox</w:t>
      </w:r>
    </w:p>
    <w:p w14:paraId="1AF73AF5" w14:textId="0095C778" w:rsidR="0060355C" w:rsidRDefault="0060355C" w:rsidP="00F37140">
      <w:pPr>
        <w:pStyle w:val="ListBullet"/>
      </w:pPr>
      <w:r w:rsidRPr="0060355C">
        <w:rPr>
          <w:b/>
          <w:bCs/>
        </w:rPr>
        <w:t>Soft Skills &amp; Spoken Languages:</w:t>
      </w:r>
      <w:r w:rsidRPr="0060355C">
        <w:t xml:space="preserve"> Cross-Functional Collaboration, Agile/Scrum Sprints, Project Management, Design Thinking, Problem Solving</w:t>
      </w:r>
      <w:r>
        <w:t>.</w:t>
      </w:r>
    </w:p>
    <w:p w14:paraId="0520BCD0" w14:textId="4FEC310A" w:rsidR="0060355C" w:rsidRDefault="0060355C" w:rsidP="00F37140">
      <w:pPr>
        <w:pStyle w:val="ListBullet"/>
      </w:pPr>
      <w:r>
        <w:rPr>
          <w:b/>
          <w:bCs/>
        </w:rPr>
        <w:t>Languages:</w:t>
      </w:r>
      <w:r>
        <w:t xml:space="preserve"> English, Filipino</w:t>
      </w:r>
    </w:p>
    <w:p w14:paraId="2BFA2051" w14:textId="62270CB0" w:rsidR="003C6FF1" w:rsidRDefault="003C6FF1" w:rsidP="003C6FF1">
      <w:pPr>
        <w:pStyle w:val="Heading1"/>
      </w:pPr>
      <w:r>
        <w:t>Key Projects &amp; Research</w:t>
      </w:r>
    </w:p>
    <w:p w14:paraId="18120DF7" w14:textId="77777777" w:rsidR="003C6FF1" w:rsidRPr="00003455" w:rsidRDefault="003C6FF1" w:rsidP="003C6FF1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7AE6BB7" wp14:editId="4966FAAF">
                <wp:extent cx="5943600" cy="0"/>
                <wp:effectExtent l="0" t="0" r="0" b="0"/>
                <wp:docPr id="151942741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B2FEB7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17CF739" w14:textId="75B533A4" w:rsidR="003C6FF1" w:rsidRPr="00D745AE" w:rsidRDefault="003C6FF1" w:rsidP="00A2036F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D745AE">
        <w:rPr>
          <w:b/>
          <w:bCs/>
        </w:rPr>
        <w:lastRenderedPageBreak/>
        <w:t>QR-Code-Based School Management System (Academic Thesis), 2025</w:t>
      </w:r>
    </w:p>
    <w:p w14:paraId="2057664E" w14:textId="77777777" w:rsidR="003C6FF1" w:rsidRDefault="003C6FF1" w:rsidP="003C6FF1">
      <w:pPr>
        <w:pStyle w:val="ListBullet"/>
      </w:pPr>
      <w:r>
        <w:t>Led the architectural design, implementation, and deployment of a QR-code-driven school management system intended to streamline institutional operations.</w:t>
      </w:r>
    </w:p>
    <w:p w14:paraId="37F9FB97" w14:textId="77777777" w:rsidR="003C6FF1" w:rsidRDefault="003C6FF1" w:rsidP="003C6FF1">
      <w:pPr>
        <w:pStyle w:val="ListBullet"/>
        <w:numPr>
          <w:ilvl w:val="0"/>
          <w:numId w:val="0"/>
        </w:numPr>
        <w:ind w:left="288"/>
      </w:pPr>
    </w:p>
    <w:p w14:paraId="17227356" w14:textId="676B3CC6" w:rsidR="003C6FF1" w:rsidRPr="00D745AE" w:rsidRDefault="003C6FF1" w:rsidP="003C6FF1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D745AE">
        <w:rPr>
          <w:b/>
          <w:bCs/>
        </w:rPr>
        <w:t>Campus Lost &amp; Found Tracker with AI Image Matching, 2025</w:t>
      </w:r>
    </w:p>
    <w:p w14:paraId="1FAF6211" w14:textId="3E2357AA" w:rsidR="003C6FF1" w:rsidRDefault="003C6FF1" w:rsidP="003C6FF1">
      <w:pPr>
        <w:pStyle w:val="ListBullet"/>
      </w:pPr>
      <w:r>
        <w:t>Built an automated campus lost-and-found system integrating computer vision and AI image matching to pair uploaded photos of lost belongings with database records.</w:t>
      </w:r>
    </w:p>
    <w:p w14:paraId="2651E604" w14:textId="77777777" w:rsidR="003C6FF1" w:rsidRDefault="003C6FF1" w:rsidP="003C6FF1">
      <w:pPr>
        <w:pStyle w:val="ListBullet"/>
      </w:pPr>
      <w:r>
        <w:t>Designed user-friendly workflows to enhance precision, retrieval turnaround time, and operational efficiency.</w:t>
      </w:r>
    </w:p>
    <w:p w14:paraId="12787139" w14:textId="77777777" w:rsidR="003C6FF1" w:rsidRDefault="003C6FF1" w:rsidP="003C6FF1">
      <w:pPr>
        <w:pStyle w:val="ListBullet"/>
        <w:numPr>
          <w:ilvl w:val="0"/>
          <w:numId w:val="0"/>
        </w:numPr>
        <w:ind w:left="288"/>
      </w:pPr>
    </w:p>
    <w:p w14:paraId="13C3FBF5" w14:textId="0EB36CC6" w:rsidR="003C6FF1" w:rsidRPr="00D745AE" w:rsidRDefault="003C6FF1" w:rsidP="003C6FF1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D745AE">
        <w:rPr>
          <w:b/>
          <w:bCs/>
        </w:rPr>
        <w:t>Evaluating Smartphone Security Against Mobile Banking Malware, 2025</w:t>
      </w:r>
    </w:p>
    <w:p w14:paraId="60A5A551" w14:textId="41DC0D92" w:rsidR="003C6FF1" w:rsidRDefault="003C6FF1" w:rsidP="003C6FF1">
      <w:pPr>
        <w:pStyle w:val="ListBullet"/>
      </w:pPr>
      <w:r>
        <w:t>Conducted controlled penetration testing to evaluate smartphone resilience against mobile banking threats and security flaws.</w:t>
      </w:r>
    </w:p>
    <w:p w14:paraId="4DC400EC" w14:textId="77777777" w:rsidR="003C6FF1" w:rsidRDefault="003C6FF1" w:rsidP="003C6FF1">
      <w:pPr>
        <w:pStyle w:val="ListBullet"/>
      </w:pPr>
      <w:r>
        <w:t>Analyzed critical vectors including SSL/TLS configuration vulnerabilities, insecure local data storage, overlay attacks, and abuse of accessibility services.</w:t>
      </w:r>
    </w:p>
    <w:p w14:paraId="10997331" w14:textId="77777777" w:rsidR="003C6FF1" w:rsidRDefault="003C6FF1" w:rsidP="003C6FF1">
      <w:pPr>
        <w:pStyle w:val="ListBullet"/>
        <w:numPr>
          <w:ilvl w:val="0"/>
          <w:numId w:val="0"/>
        </w:numPr>
        <w:ind w:left="288"/>
      </w:pPr>
    </w:p>
    <w:p w14:paraId="66CBD30A" w14:textId="7269439C" w:rsidR="003C6FF1" w:rsidRPr="00D745AE" w:rsidRDefault="003C6FF1" w:rsidP="003C6FF1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D745AE">
        <w:rPr>
          <w:b/>
          <w:bCs/>
        </w:rPr>
        <w:t>Forest: Gamified Productivity &amp; Focus Prototype, 2025</w:t>
      </w:r>
    </w:p>
    <w:p w14:paraId="615F8A31" w14:textId="77777777" w:rsidR="003C6FF1" w:rsidRDefault="003C6FF1" w:rsidP="003C6FF1">
      <w:pPr>
        <w:pStyle w:val="ListBullet"/>
      </w:pPr>
      <w:r>
        <w:t>Engineered a gamified productivity application combining behavioral motivation principles, timer sessions, and goal visualization to foster concentration.</w:t>
      </w:r>
    </w:p>
    <w:p w14:paraId="7A596FE1" w14:textId="77777777" w:rsidR="003C6FF1" w:rsidRDefault="003C6FF1" w:rsidP="003C6FF1">
      <w:pPr>
        <w:pStyle w:val="ListBullet"/>
        <w:numPr>
          <w:ilvl w:val="0"/>
          <w:numId w:val="0"/>
        </w:numPr>
      </w:pPr>
    </w:p>
    <w:p w14:paraId="25CD0FEE" w14:textId="639D510F" w:rsidR="003C6FF1" w:rsidRDefault="005C17C8" w:rsidP="003C6FF1">
      <w:pPr>
        <w:pStyle w:val="Heading1"/>
      </w:pPr>
      <w:r>
        <w:t>Certifications</w:t>
      </w:r>
    </w:p>
    <w:p w14:paraId="40115B44" w14:textId="2033FD93" w:rsidR="003C6FF1" w:rsidRDefault="003C6FF1" w:rsidP="003C6FF1">
      <w:pPr>
        <w:pStyle w:val="ListBullet"/>
        <w:numPr>
          <w:ilvl w:val="0"/>
          <w:numId w:val="0"/>
        </w:num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593BC62" wp14:editId="517EB21B">
                <wp:extent cx="5943600" cy="0"/>
                <wp:effectExtent l="0" t="0" r="0" b="0"/>
                <wp:docPr id="24285137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DF96E4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CC3233B" w14:textId="64C7B2AA" w:rsidR="003C6FF1" w:rsidRDefault="003C6FF1" w:rsidP="003C6FF1">
      <w:pPr>
        <w:pStyle w:val="ListBullet"/>
        <w:numPr>
          <w:ilvl w:val="0"/>
          <w:numId w:val="0"/>
        </w:numPr>
      </w:pPr>
      <w:r>
        <w:t>Mar 2025</w:t>
      </w:r>
      <w:r>
        <w:tab/>
      </w:r>
      <w:r>
        <w:tab/>
        <w:t>AI For Everyone, DeepLearning.AI</w:t>
      </w:r>
    </w:p>
    <w:p w14:paraId="07377581" w14:textId="78700A7D" w:rsidR="003C6FF1" w:rsidRDefault="003C6FF1" w:rsidP="003C6FF1">
      <w:pPr>
        <w:pStyle w:val="ListBullet"/>
        <w:numPr>
          <w:ilvl w:val="0"/>
          <w:numId w:val="0"/>
        </w:numPr>
      </w:pPr>
      <w:r>
        <w:t>Mar 2025</w:t>
      </w:r>
      <w:r>
        <w:tab/>
      </w:r>
      <w:r>
        <w:tab/>
        <w:t>Machine Learning for All, University of London</w:t>
      </w:r>
    </w:p>
    <w:p w14:paraId="66575DEB" w14:textId="3867BBE6" w:rsidR="003C6FF1" w:rsidRDefault="003C6FF1" w:rsidP="003C6FF1">
      <w:pPr>
        <w:pStyle w:val="ListBullet"/>
        <w:numPr>
          <w:ilvl w:val="0"/>
          <w:numId w:val="0"/>
        </w:numPr>
      </w:pPr>
      <w:r>
        <w:t>Apr 2025</w:t>
      </w:r>
      <w:r>
        <w:tab/>
      </w:r>
      <w:r>
        <w:tab/>
        <w:t>Programming for Everybody (Getting Started with Python)</w:t>
      </w:r>
    </w:p>
    <w:p w14:paraId="631E4805" w14:textId="3903DAFE" w:rsidR="003C6FF1" w:rsidRDefault="003C6FF1" w:rsidP="003C6FF1">
      <w:pPr>
        <w:pStyle w:val="ListBullet"/>
        <w:numPr>
          <w:ilvl w:val="0"/>
          <w:numId w:val="0"/>
        </w:numPr>
      </w:pPr>
      <w:r>
        <w:t>Jun 2025</w:t>
      </w:r>
      <w:r>
        <w:tab/>
      </w:r>
      <w:r>
        <w:tab/>
        <w:t>Play It Safe: Manage Security Risks, Google</w:t>
      </w:r>
    </w:p>
    <w:p w14:paraId="49C65E6D" w14:textId="43B50093" w:rsidR="003C6FF1" w:rsidRDefault="003C6FF1" w:rsidP="003C6FF1">
      <w:pPr>
        <w:pStyle w:val="ListBullet"/>
        <w:numPr>
          <w:ilvl w:val="0"/>
          <w:numId w:val="0"/>
        </w:numPr>
      </w:pPr>
      <w:r>
        <w:t>Jun 2025</w:t>
      </w:r>
      <w:r>
        <w:tab/>
      </w:r>
      <w:r>
        <w:tab/>
        <w:t>Foundations of Cybersecurity, Google</w:t>
      </w:r>
    </w:p>
    <w:p w14:paraId="6D50842F" w14:textId="31A7F5D7" w:rsidR="003C6FF1" w:rsidRDefault="003C6FF1" w:rsidP="003C6FF1">
      <w:pPr>
        <w:pStyle w:val="ListBullet"/>
        <w:numPr>
          <w:ilvl w:val="0"/>
          <w:numId w:val="0"/>
        </w:numPr>
      </w:pPr>
      <w:r>
        <w:t>Jul 2025</w:t>
      </w:r>
      <w:r w:rsidR="00FE0B2E">
        <w:tab/>
      </w:r>
      <w:r w:rsidR="00FE0B2E">
        <w:tab/>
        <w:t>Put It to Work: Prepare for Cybersecurity Jobs, Google</w:t>
      </w:r>
    </w:p>
    <w:p w14:paraId="714151D1" w14:textId="54593002" w:rsidR="00FE0B2E" w:rsidRDefault="00FE0B2E" w:rsidP="003C6FF1">
      <w:pPr>
        <w:pStyle w:val="ListBullet"/>
        <w:numPr>
          <w:ilvl w:val="0"/>
          <w:numId w:val="0"/>
        </w:numPr>
      </w:pPr>
      <w:r>
        <w:t>Jul 2025</w:t>
      </w:r>
      <w:r>
        <w:tab/>
      </w:r>
      <w:r>
        <w:tab/>
        <w:t>Assets, Threats, and Vulnerabilities, Google</w:t>
      </w:r>
    </w:p>
    <w:p w14:paraId="48F4FCF4" w14:textId="25F18398" w:rsidR="00FE0B2E" w:rsidRDefault="00FE0B2E" w:rsidP="003C6FF1">
      <w:pPr>
        <w:pStyle w:val="ListBullet"/>
        <w:numPr>
          <w:ilvl w:val="0"/>
          <w:numId w:val="0"/>
        </w:numPr>
      </w:pPr>
      <w:r>
        <w:t>Jul 2025</w:t>
      </w:r>
      <w:r>
        <w:tab/>
      </w:r>
      <w:r>
        <w:tab/>
        <w:t>Tools of the Trade: Linux and SQL, Google</w:t>
      </w:r>
    </w:p>
    <w:p w14:paraId="6807D4FF" w14:textId="43113A0D" w:rsidR="00FE0B2E" w:rsidRDefault="00FE0B2E" w:rsidP="003C6FF1">
      <w:pPr>
        <w:pStyle w:val="ListBullet"/>
        <w:numPr>
          <w:ilvl w:val="0"/>
          <w:numId w:val="0"/>
        </w:numPr>
      </w:pPr>
      <w:r>
        <w:t>Jul 2025</w:t>
      </w:r>
      <w:r>
        <w:tab/>
      </w:r>
      <w:r>
        <w:tab/>
        <w:t>Automate Cybersecurity Tasks with Python, Google</w:t>
      </w:r>
    </w:p>
    <w:p w14:paraId="447DB502" w14:textId="2577C86D" w:rsidR="00FE0B2E" w:rsidRDefault="00FE0B2E" w:rsidP="003C6FF1">
      <w:pPr>
        <w:pStyle w:val="ListBullet"/>
        <w:numPr>
          <w:ilvl w:val="0"/>
          <w:numId w:val="0"/>
        </w:numPr>
      </w:pPr>
      <w:r>
        <w:t>Mar 2026</w:t>
      </w:r>
      <w:r>
        <w:tab/>
      </w:r>
      <w:r>
        <w:tab/>
        <w:t>Cloud Architecture and Security, Packt</w:t>
      </w:r>
    </w:p>
    <w:p w14:paraId="59FE6586" w14:textId="2F652A95" w:rsidR="00FE0B2E" w:rsidRDefault="00FE0B2E" w:rsidP="003C6FF1">
      <w:pPr>
        <w:pStyle w:val="ListBullet"/>
        <w:numPr>
          <w:ilvl w:val="0"/>
          <w:numId w:val="0"/>
        </w:numPr>
      </w:pPr>
      <w:r>
        <w:t>Mar 2026</w:t>
      </w:r>
      <w:r>
        <w:tab/>
      </w:r>
      <w:r>
        <w:tab/>
        <w:t>Cloud Operations and Troubleshooting, Packt</w:t>
      </w:r>
    </w:p>
    <w:p w14:paraId="6A7F2121" w14:textId="5AE4E8C6" w:rsidR="00FE0B2E" w:rsidRDefault="00FE0B2E" w:rsidP="003C6FF1">
      <w:pPr>
        <w:pStyle w:val="ListBullet"/>
        <w:numPr>
          <w:ilvl w:val="0"/>
          <w:numId w:val="0"/>
        </w:numPr>
      </w:pPr>
      <w:r>
        <w:t>Mar 2026</w:t>
      </w:r>
      <w:r>
        <w:tab/>
      </w:r>
      <w:r>
        <w:tab/>
        <w:t>Cloud Deployment, Packt</w:t>
      </w:r>
    </w:p>
    <w:sectPr w:rsidR="00FE0B2E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480C" w14:textId="77777777" w:rsidR="003B05E6" w:rsidRDefault="003B05E6">
      <w:pPr>
        <w:spacing w:after="0"/>
      </w:pPr>
      <w:r>
        <w:separator/>
      </w:r>
    </w:p>
  </w:endnote>
  <w:endnote w:type="continuationSeparator" w:id="0">
    <w:p w14:paraId="5D39B814" w14:textId="77777777" w:rsidR="003B05E6" w:rsidRDefault="003B05E6">
      <w:pPr>
        <w:spacing w:after="0"/>
      </w:pPr>
      <w:r>
        <w:continuationSeparator/>
      </w:r>
    </w:p>
  </w:endnote>
  <w:endnote w:type="continuationNotice" w:id="1">
    <w:p w14:paraId="65345C4F" w14:textId="77777777" w:rsidR="003B05E6" w:rsidRDefault="003B05E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2362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5ADC8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33412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CF95" w14:textId="77777777" w:rsidR="003B05E6" w:rsidRDefault="003B05E6">
      <w:pPr>
        <w:spacing w:after="0"/>
      </w:pPr>
      <w:r>
        <w:separator/>
      </w:r>
    </w:p>
  </w:footnote>
  <w:footnote w:type="continuationSeparator" w:id="0">
    <w:p w14:paraId="1F52A2CF" w14:textId="77777777" w:rsidR="003B05E6" w:rsidRDefault="003B05E6">
      <w:pPr>
        <w:spacing w:after="0"/>
      </w:pPr>
      <w:r>
        <w:continuationSeparator/>
      </w:r>
    </w:p>
  </w:footnote>
  <w:footnote w:type="continuationNotice" w:id="1">
    <w:p w14:paraId="704C6E94" w14:textId="77777777" w:rsidR="003B05E6" w:rsidRDefault="003B05E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9FD1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D262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92155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72D00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6A5309"/>
    <w:multiLevelType w:val="hybridMultilevel"/>
    <w:tmpl w:val="854A00DC"/>
    <w:lvl w:ilvl="0" w:tplc="1BE8E2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  <w:num w:numId="20" w16cid:durableId="19996532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6F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62033"/>
    <w:rsid w:val="00271453"/>
    <w:rsid w:val="00276E4F"/>
    <w:rsid w:val="00295104"/>
    <w:rsid w:val="002B7A15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2992"/>
    <w:rsid w:val="003630D5"/>
    <w:rsid w:val="00374627"/>
    <w:rsid w:val="00380722"/>
    <w:rsid w:val="00394A6D"/>
    <w:rsid w:val="003B05E6"/>
    <w:rsid w:val="003B2143"/>
    <w:rsid w:val="003C14A1"/>
    <w:rsid w:val="003C38F0"/>
    <w:rsid w:val="003C6FF1"/>
    <w:rsid w:val="003F19B9"/>
    <w:rsid w:val="0040075C"/>
    <w:rsid w:val="00400FD0"/>
    <w:rsid w:val="0040118E"/>
    <w:rsid w:val="00420DE9"/>
    <w:rsid w:val="00433CD1"/>
    <w:rsid w:val="00445933"/>
    <w:rsid w:val="004476A1"/>
    <w:rsid w:val="004476B0"/>
    <w:rsid w:val="004A4BFA"/>
    <w:rsid w:val="004D433E"/>
    <w:rsid w:val="004E47F6"/>
    <w:rsid w:val="004E6381"/>
    <w:rsid w:val="004F305A"/>
    <w:rsid w:val="004F7524"/>
    <w:rsid w:val="00504FB9"/>
    <w:rsid w:val="005114E7"/>
    <w:rsid w:val="00511876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17C8"/>
    <w:rsid w:val="005C2BF4"/>
    <w:rsid w:val="005D49B2"/>
    <w:rsid w:val="005D5D10"/>
    <w:rsid w:val="005E5E55"/>
    <w:rsid w:val="005F04C0"/>
    <w:rsid w:val="0060355C"/>
    <w:rsid w:val="00605599"/>
    <w:rsid w:val="00616068"/>
    <w:rsid w:val="00627B1A"/>
    <w:rsid w:val="00672E1E"/>
    <w:rsid w:val="006734FD"/>
    <w:rsid w:val="00692F19"/>
    <w:rsid w:val="006953A2"/>
    <w:rsid w:val="0069584A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0390E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036F"/>
    <w:rsid w:val="00A249B7"/>
    <w:rsid w:val="00A36F7A"/>
    <w:rsid w:val="00A44654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31D4C"/>
    <w:rsid w:val="00C444AC"/>
    <w:rsid w:val="00C57E43"/>
    <w:rsid w:val="00C6464E"/>
    <w:rsid w:val="00C72B59"/>
    <w:rsid w:val="00C86F4F"/>
    <w:rsid w:val="00C904F1"/>
    <w:rsid w:val="00C9734F"/>
    <w:rsid w:val="00CC75DB"/>
    <w:rsid w:val="00CE2692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45AE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5F3"/>
    <w:rsid w:val="00F37140"/>
    <w:rsid w:val="00F40303"/>
    <w:rsid w:val="00F41BEE"/>
    <w:rsid w:val="00FE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471D7"/>
  <w15:chartTrackingRefBased/>
  <w15:docId w15:val="{A6F67CFB-CE0C-47C8-8F94-A6C8512D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FF1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rol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0B75FF08AE47418E193B5BF6D2E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C63CF-AA7E-41B7-9708-6BC6EDD9262B}"/>
      </w:docPartPr>
      <w:docPartBody>
        <w:p w:rsidR="005C2076" w:rsidRDefault="00000000">
          <w:pPr>
            <w:pStyle w:val="8C0B75FF08AE47418E193B5BF6D2EB24"/>
          </w:pPr>
          <w:r>
            <w:t>Experience</w:t>
          </w:r>
        </w:p>
      </w:docPartBody>
    </w:docPart>
    <w:docPart>
      <w:docPartPr>
        <w:name w:val="03C52BAC1C9D4D2AADC38A04BD770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256FA-1203-4ADD-BF85-0688B7451453}"/>
      </w:docPartPr>
      <w:docPartBody>
        <w:p w:rsidR="005C2076" w:rsidRDefault="00000000">
          <w:pPr>
            <w:pStyle w:val="03C52BAC1C9D4D2AADC38A04BD770AA3"/>
          </w:pPr>
          <w:r>
            <w:t>Education</w:t>
          </w:r>
        </w:p>
      </w:docPartBody>
    </w:docPart>
    <w:docPart>
      <w:docPartPr>
        <w:name w:val="071AF12F7A3649AC8CCE80F8E3DA4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7DA38-954C-4D75-9C7A-1AEA6652E091}"/>
      </w:docPartPr>
      <w:docPartBody>
        <w:p w:rsidR="005C2076" w:rsidRDefault="00000000">
          <w:pPr>
            <w:pStyle w:val="071AF12F7A3649AC8CCE80F8E3DA475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82"/>
    <w:rsid w:val="00047759"/>
    <w:rsid w:val="002B7A15"/>
    <w:rsid w:val="00362992"/>
    <w:rsid w:val="005C2076"/>
    <w:rsid w:val="00A279FB"/>
    <w:rsid w:val="00C31D4C"/>
    <w:rsid w:val="00F44882"/>
    <w:rsid w:val="00F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0B75FF08AE47418E193B5BF6D2EB24">
    <w:name w:val="8C0B75FF08AE47418E193B5BF6D2EB24"/>
  </w:style>
  <w:style w:type="paragraph" w:customStyle="1" w:styleId="03C52BAC1C9D4D2AADC38A04BD770AA3">
    <w:name w:val="03C52BAC1C9D4D2AADC38A04BD770AA3"/>
  </w:style>
  <w:style w:type="paragraph" w:customStyle="1" w:styleId="071AF12F7A3649AC8CCE80F8E3DA475C">
    <w:name w:val="071AF12F7A3649AC8CCE80F8E3DA47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34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JOSEF ROLANDO II P. ANZA</cp:lastModifiedBy>
  <cp:revision>11</cp:revision>
  <cp:lastPrinted>2026-10-22T20:05:00Z</cp:lastPrinted>
  <dcterms:created xsi:type="dcterms:W3CDTF">2026-10-06T12:41:00Z</dcterms:created>
  <dcterms:modified xsi:type="dcterms:W3CDTF">2026-10-22T20:31:00Z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